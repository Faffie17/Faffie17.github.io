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4952" w:type="pct"/>
        <w:tblInd w:w="90" w:type="dxa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270"/>
      </w:tblGrid>
      <w:tr w:rsidR="00692703" w:rsidRPr="00CF1A49" w14:paraId="05E27377" w14:textId="77777777" w:rsidTr="001D32BA">
        <w:trPr>
          <w:trHeight w:hRule="exact" w:val="1800"/>
        </w:trPr>
        <w:tc>
          <w:tcPr>
            <w:tcW w:w="9270" w:type="dxa"/>
            <w:tcMar>
              <w:top w:w="0" w:type="dxa"/>
              <w:bottom w:w="0" w:type="dxa"/>
            </w:tcMar>
          </w:tcPr>
          <w:p w14:paraId="767ED5E9" w14:textId="2AB6D1D5" w:rsidR="00692703" w:rsidRPr="00F8120D" w:rsidRDefault="001D32BA" w:rsidP="00913946">
            <w:pPr>
              <w:pStyle w:val="Title"/>
              <w:rPr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120D">
              <w:rPr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F8120D">
              <w:rPr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AFARA</w:t>
            </w:r>
            <w:r w:rsidR="00692703" w:rsidRPr="00F8120D">
              <w:rPr>
                <w:caps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8120D" w:rsidRPr="00F8120D">
              <w:rPr>
                <w:caps w:val="0"/>
                <w:color w:val="000000" w:themeColor="text1"/>
                <w:sz w:val="72"/>
                <w:szCs w:val="7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CHEU</w:t>
            </w:r>
          </w:p>
          <w:p w14:paraId="2D78946A" w14:textId="6E70C415" w:rsidR="00692703" w:rsidRPr="00CF1A49" w:rsidRDefault="001D32BA" w:rsidP="00913946">
            <w:pPr>
              <w:pStyle w:val="ContactInfoEmphasis"/>
              <w:contextualSpacing w:val="0"/>
            </w:pPr>
            <w:r>
              <w:t>cheutafara@gmail|+79061609223</w:t>
            </w:r>
          </w:p>
        </w:tc>
      </w:tr>
      <w:tr w:rsidR="009571D8" w:rsidRPr="00CF1A49" w14:paraId="1584E290" w14:textId="77777777" w:rsidTr="001D32BA">
        <w:tc>
          <w:tcPr>
            <w:tcW w:w="9270" w:type="dxa"/>
            <w:tcMar>
              <w:top w:w="432" w:type="dxa"/>
            </w:tcMar>
          </w:tcPr>
          <w:p w14:paraId="7653E8E3" w14:textId="77777777" w:rsidR="001755A8" w:rsidRPr="00F8120D" w:rsidRDefault="001D32BA" w:rsidP="00913946">
            <w:pPr>
              <w:contextualSpacing w:val="0"/>
              <w:rPr>
                <w:rFonts w:asciiTheme="majorHAnsi" w:hAnsi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120D">
              <w:rPr>
                <w:rFonts w:asciiTheme="majorHAnsi" w:hAnsi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Objective</w:t>
            </w:r>
          </w:p>
          <w:p w14:paraId="5B743E3F" w14:textId="2A22822A" w:rsidR="001D32BA" w:rsidRPr="001D32BA" w:rsidRDefault="001D32BA" w:rsidP="00913946">
            <w:pPr>
              <w:contextualSpacing w:val="0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>
              <w:t>A</w:t>
            </w:r>
            <w:r w:rsidR="00F8120D">
              <w:t xml:space="preserve"> job ,</w:t>
            </w:r>
            <w:r>
              <w:t>internship or research opportunity that will allow me</w:t>
            </w:r>
            <w:r w:rsidR="00F8120D">
              <w:t xml:space="preserve"> to improve my coding skills and </w:t>
            </w:r>
            <w:r>
              <w:t xml:space="preserve">further develop my abilities in the field of </w:t>
            </w:r>
            <w:r w:rsidR="00F8120D">
              <w:t>C</w:t>
            </w:r>
            <w:r>
              <w:t xml:space="preserve">omputer </w:t>
            </w:r>
            <w:r w:rsidR="00F8120D">
              <w:t>S</w:t>
            </w:r>
            <w:r>
              <w:t>cience.</w:t>
            </w:r>
            <w:r w:rsidR="00F8120D">
              <w:t xml:space="preserve"> </w:t>
            </w:r>
            <w:r w:rsidR="00593ED5">
              <w:t>I don’t  have a problem relocating to any country and even though I don’t have any working experience I am willing to learn if the opportunity is granted.</w:t>
            </w:r>
          </w:p>
        </w:tc>
      </w:tr>
    </w:tbl>
    <w:p w14:paraId="25F46277" w14:textId="63D5965C" w:rsidR="004E01EB" w:rsidRPr="00CF1A49" w:rsidRDefault="00F8120D" w:rsidP="004E01EB">
      <w:pPr>
        <w:pStyle w:val="Heading1"/>
      </w:pPr>
      <w:r>
        <w:t>PROJECTS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3A17FCEF" w14:textId="77777777" w:rsidTr="001D32BA">
        <w:tc>
          <w:tcPr>
            <w:tcW w:w="9290" w:type="dxa"/>
          </w:tcPr>
          <w:p w14:paraId="2B40D570" w14:textId="62A8678C" w:rsidR="001E3120" w:rsidRDefault="00F8120D" w:rsidP="001D32BA">
            <w:pPr>
              <w:pStyle w:val="Heading3"/>
              <w:contextualSpacing w:val="0"/>
              <w:outlineLvl w:val="2"/>
            </w:pPr>
            <w:r>
              <w:t>designed my own website</w:t>
            </w:r>
          </w:p>
          <w:p w14:paraId="71995D71" w14:textId="7424DBE9" w:rsidR="00F8120D" w:rsidRDefault="00F8120D" w:rsidP="001D32BA">
            <w:pPr>
              <w:pStyle w:val="Heading3"/>
              <w:contextualSpacing w:val="0"/>
              <w:outlineLvl w:val="2"/>
            </w:pPr>
            <w:r>
              <w:t>remade snake game using pycharm(available on my github page)</w:t>
            </w:r>
          </w:p>
          <w:p w14:paraId="2F85C65F" w14:textId="7F98FD78" w:rsidR="001D32BA" w:rsidRPr="00CF1A49" w:rsidRDefault="001D32BA" w:rsidP="001D32BA">
            <w:pPr>
              <w:pStyle w:val="Heading3"/>
              <w:contextualSpacing w:val="0"/>
            </w:pPr>
          </w:p>
        </w:tc>
      </w:tr>
    </w:tbl>
    <w:sdt>
      <w:sdtPr>
        <w:alias w:val="Education:"/>
        <w:tag w:val="Education:"/>
        <w:id w:val="-1908763273"/>
        <w:placeholder>
          <w:docPart w:val="CC2BFA1770B74F579DD7C3F24584A562"/>
        </w:placeholder>
        <w:temporary/>
        <w:showingPlcHdr/>
        <w15:appearance w15:val="hidden"/>
      </w:sdtPr>
      <w:sdtEndPr/>
      <w:sdtContent>
        <w:p w14:paraId="186A3497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6DCBD18E" w14:textId="77777777" w:rsidTr="00D66A52">
        <w:tc>
          <w:tcPr>
            <w:tcW w:w="9355" w:type="dxa"/>
          </w:tcPr>
          <w:p w14:paraId="3D7045BE" w14:textId="57E04AC8" w:rsidR="001D0BF1" w:rsidRPr="00CF1A49" w:rsidRDefault="001D32BA" w:rsidP="001D0BF1">
            <w:pPr>
              <w:pStyle w:val="Heading3"/>
              <w:contextualSpacing w:val="0"/>
              <w:outlineLvl w:val="2"/>
            </w:pPr>
            <w:r>
              <w:t>november</w:t>
            </w:r>
            <w:r w:rsidR="001D0BF1" w:rsidRPr="00CF1A49">
              <w:t xml:space="preserve"> </w:t>
            </w:r>
            <w:r>
              <w:t>2014</w:t>
            </w:r>
          </w:p>
          <w:p w14:paraId="17306F67" w14:textId="17A4AD16" w:rsidR="001D0BF1" w:rsidRPr="00CF1A49" w:rsidRDefault="001D32BA" w:rsidP="001D0BF1">
            <w:pPr>
              <w:pStyle w:val="Heading2"/>
              <w:contextualSpacing w:val="0"/>
              <w:outlineLvl w:val="1"/>
            </w:pPr>
            <w:r>
              <w:t>Zimsec Advanced level certificate</w:t>
            </w:r>
            <w:r w:rsidR="001D0BF1" w:rsidRPr="00CF1A49">
              <w:t xml:space="preserve"> </w:t>
            </w:r>
            <w:r>
              <w:rPr>
                <w:rStyle w:val="SubtleReference"/>
              </w:rPr>
              <w:t>marondera high school</w:t>
            </w:r>
          </w:p>
          <w:p w14:paraId="382E930B" w14:textId="0D518ABB" w:rsidR="007538DC" w:rsidRPr="00CF1A49" w:rsidRDefault="007538DC" w:rsidP="007538DC">
            <w:pPr>
              <w:contextualSpacing w:val="0"/>
            </w:pPr>
          </w:p>
        </w:tc>
      </w:tr>
      <w:tr w:rsidR="00F61DF9" w:rsidRPr="00CF1A49" w14:paraId="2589C466" w14:textId="77777777" w:rsidTr="00F61DF9">
        <w:tc>
          <w:tcPr>
            <w:tcW w:w="9355" w:type="dxa"/>
            <w:tcMar>
              <w:top w:w="216" w:type="dxa"/>
            </w:tcMar>
          </w:tcPr>
          <w:p w14:paraId="3F331625" w14:textId="2A88B41C" w:rsidR="00F61DF9" w:rsidRPr="00CF1A49" w:rsidRDefault="001D32BA" w:rsidP="00F61DF9">
            <w:pPr>
              <w:pStyle w:val="Heading3"/>
              <w:contextualSpacing w:val="0"/>
              <w:outlineLvl w:val="2"/>
            </w:pPr>
            <w:r>
              <w:t>semptember</w:t>
            </w:r>
            <w:r w:rsidR="00F61DF9" w:rsidRPr="00CF1A49">
              <w:t xml:space="preserve"> </w:t>
            </w:r>
            <w:r>
              <w:t>2017 ongoing</w:t>
            </w:r>
          </w:p>
          <w:p w14:paraId="25E5501A" w14:textId="12DCE013" w:rsidR="00F61DF9" w:rsidRPr="00CF1A49" w:rsidRDefault="001D32BA" w:rsidP="00F61DF9">
            <w:pPr>
              <w:pStyle w:val="Heading2"/>
              <w:contextualSpacing w:val="0"/>
              <w:outlineLvl w:val="1"/>
            </w:pPr>
            <w:r>
              <w:t>Mathematics and computer science</w:t>
            </w:r>
            <w:r w:rsidR="00F8120D">
              <w:t xml:space="preserve"> bachelor degree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mordovia state university</w:t>
            </w:r>
            <w:r w:rsidR="00593ED5">
              <w:rPr>
                <w:rStyle w:val="SubtleReference"/>
              </w:rPr>
              <w:t>,russia</w:t>
            </w:r>
          </w:p>
          <w:p w14:paraId="693EB3EF" w14:textId="4F037719" w:rsidR="00F61DF9" w:rsidRDefault="00F61DF9" w:rsidP="00F61DF9"/>
        </w:tc>
      </w:tr>
    </w:tbl>
    <w:sdt>
      <w:sdtPr>
        <w:alias w:val="Skills:"/>
        <w:tag w:val="Skills:"/>
        <w:id w:val="-1392877668"/>
        <w:placeholder>
          <w:docPart w:val="5430D58960954C18BF99437B61DBD0ED"/>
        </w:placeholder>
        <w:temporary/>
        <w:showingPlcHdr/>
        <w15:appearance w15:val="hidden"/>
      </w:sdtPr>
      <w:sdtEndPr/>
      <w:sdtContent>
        <w:p w14:paraId="31403819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485E1520" w14:textId="77777777" w:rsidTr="00CF1A49">
        <w:tc>
          <w:tcPr>
            <w:tcW w:w="4675" w:type="dxa"/>
          </w:tcPr>
          <w:p w14:paraId="07B4F605" w14:textId="23F3FA09" w:rsidR="001E3120" w:rsidRPr="006E1507" w:rsidRDefault="001D32BA" w:rsidP="006E1507">
            <w:pPr>
              <w:pStyle w:val="ListBullet"/>
              <w:contextualSpacing w:val="0"/>
            </w:pPr>
            <w:r>
              <w:t>Java</w:t>
            </w:r>
          </w:p>
          <w:p w14:paraId="444ED69D" w14:textId="20F22C77" w:rsidR="001F4E6D" w:rsidRPr="006E1507" w:rsidRDefault="001D32BA" w:rsidP="006E1507">
            <w:pPr>
              <w:pStyle w:val="ListBullet"/>
              <w:contextualSpacing w:val="0"/>
            </w:pPr>
            <w:r>
              <w:t>Python</w:t>
            </w:r>
          </w:p>
        </w:tc>
        <w:tc>
          <w:tcPr>
            <w:tcW w:w="4675" w:type="dxa"/>
            <w:tcMar>
              <w:left w:w="360" w:type="dxa"/>
            </w:tcMar>
          </w:tcPr>
          <w:p w14:paraId="1F8C12BD" w14:textId="6E4444DD" w:rsidR="003A0632" w:rsidRPr="006E1507" w:rsidRDefault="001D32BA" w:rsidP="006E1507">
            <w:pPr>
              <w:pStyle w:val="ListBullet"/>
              <w:contextualSpacing w:val="0"/>
            </w:pPr>
            <w:r>
              <w:t>HTML and CSS</w:t>
            </w:r>
          </w:p>
          <w:p w14:paraId="5BB79DFF" w14:textId="77777777" w:rsidR="001E3120" w:rsidRPr="006E1507" w:rsidRDefault="001D32BA" w:rsidP="006E1507">
            <w:pPr>
              <w:pStyle w:val="ListBullet"/>
              <w:contextualSpacing w:val="0"/>
            </w:pPr>
            <w:r>
              <w:t>LINUX</w:t>
            </w:r>
          </w:p>
          <w:p w14:paraId="2E352876" w14:textId="4F25C428" w:rsidR="001E3120" w:rsidRPr="006E1507" w:rsidRDefault="001E3120" w:rsidP="001D32B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sdt>
      <w:sdtPr>
        <w:alias w:val="Activities:"/>
        <w:tag w:val="Activities:"/>
        <w:id w:val="1223332893"/>
        <w:placeholder>
          <w:docPart w:val="E052843BA5584BDEBED5AD8B945D8291"/>
        </w:placeholder>
        <w:temporary/>
        <w:showingPlcHdr/>
        <w15:appearance w15:val="hidden"/>
      </w:sdtPr>
      <w:sdtEndPr/>
      <w:sdtContent>
        <w:p w14:paraId="5C5D59CB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044AB38A" w14:textId="3C889A00" w:rsidR="00B51D1B" w:rsidRDefault="001D32BA" w:rsidP="006E1507">
      <w:r>
        <w:t>2018 FIFA WORLD CUP RUSSIA VOLUNTEER</w:t>
      </w:r>
    </w:p>
    <w:p w14:paraId="5F88D428" w14:textId="5C889A6C" w:rsidR="001D32BA" w:rsidRPr="006E1507" w:rsidRDefault="001D32BA" w:rsidP="006E1507">
      <w:r>
        <w:t>I was part of the team that helped spectators especially with the translation as I am fluent in English and intermediate Russia speaker.</w:t>
      </w:r>
    </w:p>
    <w:sectPr w:rsidR="001D32BA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BE4122" w14:textId="77777777" w:rsidR="00322C4D" w:rsidRDefault="00322C4D" w:rsidP="0068194B">
      <w:r>
        <w:separator/>
      </w:r>
    </w:p>
    <w:p w14:paraId="2ED57C3C" w14:textId="77777777" w:rsidR="00322C4D" w:rsidRDefault="00322C4D"/>
    <w:p w14:paraId="4F0BDD31" w14:textId="77777777" w:rsidR="00322C4D" w:rsidRDefault="00322C4D"/>
  </w:endnote>
  <w:endnote w:type="continuationSeparator" w:id="0">
    <w:p w14:paraId="272F0C42" w14:textId="77777777" w:rsidR="00322C4D" w:rsidRDefault="00322C4D" w:rsidP="0068194B">
      <w:r>
        <w:continuationSeparator/>
      </w:r>
    </w:p>
    <w:p w14:paraId="52F61458" w14:textId="77777777" w:rsidR="00322C4D" w:rsidRDefault="00322C4D"/>
    <w:p w14:paraId="4577620A" w14:textId="77777777" w:rsidR="00322C4D" w:rsidRDefault="00322C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4479BC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A13D12" w14:textId="77777777" w:rsidR="00322C4D" w:rsidRDefault="00322C4D" w:rsidP="0068194B">
      <w:r>
        <w:separator/>
      </w:r>
    </w:p>
    <w:p w14:paraId="10B0B7A1" w14:textId="77777777" w:rsidR="00322C4D" w:rsidRDefault="00322C4D"/>
    <w:p w14:paraId="66815807" w14:textId="77777777" w:rsidR="00322C4D" w:rsidRDefault="00322C4D"/>
  </w:footnote>
  <w:footnote w:type="continuationSeparator" w:id="0">
    <w:p w14:paraId="2538F494" w14:textId="77777777" w:rsidR="00322C4D" w:rsidRDefault="00322C4D" w:rsidP="0068194B">
      <w:r>
        <w:continuationSeparator/>
      </w:r>
    </w:p>
    <w:p w14:paraId="150BA6F6" w14:textId="77777777" w:rsidR="00322C4D" w:rsidRDefault="00322C4D"/>
    <w:p w14:paraId="7B10F2FF" w14:textId="77777777" w:rsidR="00322C4D" w:rsidRDefault="00322C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FBD8AD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21B7A8C" wp14:editId="333934C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AD2445D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BA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D32BA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2C4D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93ED5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0E08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20D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88D9DD"/>
  <w15:chartTrackingRefBased/>
  <w15:docId w15:val="{3F88540C-A080-467F-949D-EB40822A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en-US%7bA688A508-9B70-4AB8-BC91-90AE06698FF0%7d\%7b04FF99C5-F77D-4B6F-AEC9-850A3119B55D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C2BFA1770B74F579DD7C3F24584A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D63880-0A73-4582-A282-A93825A25613}"/>
      </w:docPartPr>
      <w:docPartBody>
        <w:p w:rsidR="00000000" w:rsidRDefault="00F85BA6">
          <w:pPr>
            <w:pStyle w:val="CC2BFA1770B74F579DD7C3F24584A562"/>
          </w:pPr>
          <w:r w:rsidRPr="00CF1A49">
            <w:t>Education</w:t>
          </w:r>
        </w:p>
      </w:docPartBody>
    </w:docPart>
    <w:docPart>
      <w:docPartPr>
        <w:name w:val="5430D58960954C18BF99437B61DBD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457D4-7CB1-4F9E-B982-F7E6AA0DB421}"/>
      </w:docPartPr>
      <w:docPartBody>
        <w:p w:rsidR="00000000" w:rsidRDefault="00F85BA6">
          <w:pPr>
            <w:pStyle w:val="5430D58960954C18BF99437B61DBD0ED"/>
          </w:pPr>
          <w:r w:rsidRPr="00CF1A49">
            <w:t>Skil</w:t>
          </w:r>
          <w:r w:rsidRPr="00CF1A49">
            <w:t>ls</w:t>
          </w:r>
        </w:p>
      </w:docPartBody>
    </w:docPart>
    <w:docPart>
      <w:docPartPr>
        <w:name w:val="E052843BA5584BDEBED5AD8B945D8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21FEC-D986-4E5D-9123-1A91E02A6CFE}"/>
      </w:docPartPr>
      <w:docPartBody>
        <w:p w:rsidR="00000000" w:rsidRDefault="00F85BA6">
          <w:pPr>
            <w:pStyle w:val="E052843BA5584BDEBED5AD8B945D8291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A6"/>
    <w:rsid w:val="00F8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E884B810BA410A9D65DF404C49768F">
    <w:name w:val="63E884B810BA410A9D65DF404C49768F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1F98D9DC1E6451996649C6B64DE0635">
    <w:name w:val="B1F98D9DC1E6451996649C6B64DE0635"/>
  </w:style>
  <w:style w:type="paragraph" w:customStyle="1" w:styleId="40F9E7C9D9B64FA598D47B5F302AB72E">
    <w:name w:val="40F9E7C9D9B64FA598D47B5F302AB72E"/>
  </w:style>
  <w:style w:type="paragraph" w:customStyle="1" w:styleId="1323094B527C4B7799EF1E47A9331F04">
    <w:name w:val="1323094B527C4B7799EF1E47A9331F04"/>
  </w:style>
  <w:style w:type="paragraph" w:customStyle="1" w:styleId="D12D0262E1114364979E08A7EA3F3F09">
    <w:name w:val="D12D0262E1114364979E08A7EA3F3F09"/>
  </w:style>
  <w:style w:type="paragraph" w:customStyle="1" w:styleId="2B558EF5EAF04C45AF2C7CCE4AFD496C">
    <w:name w:val="2B558EF5EAF04C45AF2C7CCE4AFD496C"/>
  </w:style>
  <w:style w:type="paragraph" w:customStyle="1" w:styleId="7995823A527A400EB1BA4E17FA12FEC0">
    <w:name w:val="7995823A527A400EB1BA4E17FA12FEC0"/>
  </w:style>
  <w:style w:type="paragraph" w:customStyle="1" w:styleId="3B164C5241454E8EB83ADA158929074A">
    <w:name w:val="3B164C5241454E8EB83ADA158929074A"/>
  </w:style>
  <w:style w:type="paragraph" w:customStyle="1" w:styleId="06AF1164C2E04EC89AA3DA5572BB8BD8">
    <w:name w:val="06AF1164C2E04EC89AA3DA5572BB8BD8"/>
  </w:style>
  <w:style w:type="paragraph" w:customStyle="1" w:styleId="4A29CD9B50EF44D1AEA4D2F37C8E7D5F">
    <w:name w:val="4A29CD9B50EF44D1AEA4D2F37C8E7D5F"/>
  </w:style>
  <w:style w:type="paragraph" w:customStyle="1" w:styleId="B8AAEF12D13342E981849CD6E609F6EA">
    <w:name w:val="B8AAEF12D13342E981849CD6E609F6EA"/>
  </w:style>
  <w:style w:type="paragraph" w:customStyle="1" w:styleId="975BD079E2644534B0F126356FDFDB71">
    <w:name w:val="975BD079E2644534B0F126356FDFDB71"/>
  </w:style>
  <w:style w:type="paragraph" w:customStyle="1" w:styleId="10241D8CC8ED4CB3947C8BB9C8376531">
    <w:name w:val="10241D8CC8ED4CB3947C8BB9C8376531"/>
  </w:style>
  <w:style w:type="paragraph" w:customStyle="1" w:styleId="37F2A548DD034219B5B0CA3A7A62ACA4">
    <w:name w:val="37F2A548DD034219B5B0CA3A7A62ACA4"/>
  </w:style>
  <w:style w:type="paragraph" w:customStyle="1" w:styleId="5E6B6338649E487E97264FBE2EB9CD00">
    <w:name w:val="5E6B6338649E487E97264FBE2EB9CD00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6525CEE41420437F87A44ED57C52B625">
    <w:name w:val="6525CEE41420437F87A44ED57C52B625"/>
  </w:style>
  <w:style w:type="paragraph" w:customStyle="1" w:styleId="89F70001C73C45B19478195E667858A0">
    <w:name w:val="89F70001C73C45B19478195E667858A0"/>
  </w:style>
  <w:style w:type="paragraph" w:customStyle="1" w:styleId="8B42762502494B7FB06C33F350F0AB82">
    <w:name w:val="8B42762502494B7FB06C33F350F0AB82"/>
  </w:style>
  <w:style w:type="paragraph" w:customStyle="1" w:styleId="7B5E0D73B11E4EB4BB8DD2ADDB698628">
    <w:name w:val="7B5E0D73B11E4EB4BB8DD2ADDB698628"/>
  </w:style>
  <w:style w:type="paragraph" w:customStyle="1" w:styleId="F2CAC97E39ED48F38049CBF694C611C6">
    <w:name w:val="F2CAC97E39ED48F38049CBF694C611C6"/>
  </w:style>
  <w:style w:type="paragraph" w:customStyle="1" w:styleId="2A259F685AAC45B2ACB1F9D6F90CD651">
    <w:name w:val="2A259F685AAC45B2ACB1F9D6F90CD651"/>
  </w:style>
  <w:style w:type="paragraph" w:customStyle="1" w:styleId="D138B96F646648CC842CF9E9A08F5CEF">
    <w:name w:val="D138B96F646648CC842CF9E9A08F5CEF"/>
  </w:style>
  <w:style w:type="paragraph" w:customStyle="1" w:styleId="CC2BFA1770B74F579DD7C3F24584A562">
    <w:name w:val="CC2BFA1770B74F579DD7C3F24584A562"/>
  </w:style>
  <w:style w:type="paragraph" w:customStyle="1" w:styleId="AE98F8945F7F4475B7A93B1789F2C185">
    <w:name w:val="AE98F8945F7F4475B7A93B1789F2C185"/>
  </w:style>
  <w:style w:type="paragraph" w:customStyle="1" w:styleId="268632B2E7D143EAAFAD1EA76C721FA3">
    <w:name w:val="268632B2E7D143EAAFAD1EA76C721FA3"/>
  </w:style>
  <w:style w:type="paragraph" w:customStyle="1" w:styleId="CEDE5D95891049A0A94A928AE6A7A47A">
    <w:name w:val="CEDE5D95891049A0A94A928AE6A7A47A"/>
  </w:style>
  <w:style w:type="paragraph" w:customStyle="1" w:styleId="B94C520C6EEE45BBB68C02B1ABDABFEB">
    <w:name w:val="B94C520C6EEE45BBB68C02B1ABDABFEB"/>
  </w:style>
  <w:style w:type="paragraph" w:customStyle="1" w:styleId="ADF45E3B4E1E4A6592E51D0F9D1A345C">
    <w:name w:val="ADF45E3B4E1E4A6592E51D0F9D1A345C"/>
  </w:style>
  <w:style w:type="paragraph" w:customStyle="1" w:styleId="E1CC94598F114A9DA187F5D33412AAEB">
    <w:name w:val="E1CC94598F114A9DA187F5D33412AAEB"/>
  </w:style>
  <w:style w:type="paragraph" w:customStyle="1" w:styleId="6B67BF34A2444C1DB2A979456BBFA0DB">
    <w:name w:val="6B67BF34A2444C1DB2A979456BBFA0DB"/>
  </w:style>
  <w:style w:type="paragraph" w:customStyle="1" w:styleId="90D91A72F7C44D3ABFB1322A25C231EC">
    <w:name w:val="90D91A72F7C44D3ABFB1322A25C231EC"/>
  </w:style>
  <w:style w:type="paragraph" w:customStyle="1" w:styleId="24850E2EEBC54B36A84FEA50BAA06D21">
    <w:name w:val="24850E2EEBC54B36A84FEA50BAA06D21"/>
  </w:style>
  <w:style w:type="paragraph" w:customStyle="1" w:styleId="AD21FA3E899B455F91E75611386872E6">
    <w:name w:val="AD21FA3E899B455F91E75611386872E6"/>
  </w:style>
  <w:style w:type="paragraph" w:customStyle="1" w:styleId="5430D58960954C18BF99437B61DBD0ED">
    <w:name w:val="5430D58960954C18BF99437B61DBD0ED"/>
  </w:style>
  <w:style w:type="paragraph" w:customStyle="1" w:styleId="5A2D0A33A6F346E4B25210D0657A1338">
    <w:name w:val="5A2D0A33A6F346E4B25210D0657A1338"/>
  </w:style>
  <w:style w:type="paragraph" w:customStyle="1" w:styleId="4A46138683844B238FBD54CB1552D5AB">
    <w:name w:val="4A46138683844B238FBD54CB1552D5AB"/>
  </w:style>
  <w:style w:type="paragraph" w:customStyle="1" w:styleId="6045532DF5FB436AAB174593856F2B49">
    <w:name w:val="6045532DF5FB436AAB174593856F2B49"/>
  </w:style>
  <w:style w:type="paragraph" w:customStyle="1" w:styleId="DD8683F0404D4EC3A7D2C050E0FCE229">
    <w:name w:val="DD8683F0404D4EC3A7D2C050E0FCE229"/>
  </w:style>
  <w:style w:type="paragraph" w:customStyle="1" w:styleId="930E688B57C347068B80329186CCA607">
    <w:name w:val="930E688B57C347068B80329186CCA607"/>
  </w:style>
  <w:style w:type="paragraph" w:customStyle="1" w:styleId="E052843BA5584BDEBED5AD8B945D8291">
    <w:name w:val="E052843BA5584BDEBED5AD8B945D8291"/>
  </w:style>
  <w:style w:type="paragraph" w:customStyle="1" w:styleId="F7CDF3F1EC45452BB048B643B99B1DEA">
    <w:name w:val="F7CDF3F1EC45452BB048B643B99B1D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2E536-4756-4E3E-A823-5EF0E1A08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{04FF99C5-F77D-4B6F-AEC9-850A3119B55D}tf16402488_win32.dotx</Template>
  <TotalTime>29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tafara cheu</cp:lastModifiedBy>
  <cp:revision>2</cp:revision>
  <dcterms:created xsi:type="dcterms:W3CDTF">2020-11-25T06:50:00Z</dcterms:created>
  <dcterms:modified xsi:type="dcterms:W3CDTF">2020-11-26T15:21:00Z</dcterms:modified>
  <cp:category/>
</cp:coreProperties>
</file>